
<file path=[Content_Types].xml><?xml version="1.0" encoding="utf-8"?>
<Types xmlns="http://schemas.openxmlformats.org/package/2006/content-types">
  <Default ContentType="image/jpeg" Extension="jpeg"/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customXmlProperties+xml" PartName="/customXml/itemProps1.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endnotes+xml" PartName="/word/endnotes.xml"/>
  <Override ContentType="application/vnd.openxmlformats-officedocument.wordprocessingml.fontTable+xml" PartName="/word/fontTable.xml"/>
  <Override ContentType="application/vnd.openxmlformats-officedocument.wordprocessingml.footer+xml" PartName="/word/footer1.xml"/>
  <Override ContentType="application/vnd.openxmlformats-officedocument.wordprocessingml.footer+xml" PartName="/word/footer2.xml"/>
  <Override ContentType="application/vnd.openxmlformats-officedocument.wordprocessingml.footer+xml" PartName="/word/footer3.xml"/>
  <Override ContentType="application/vnd.openxmlformats-officedocument.wordprocessingml.footnotes+xml" PartName="/word/footnotes.xml"/>
  <Override ContentType="application/vnd.openxmlformats-officedocument.wordprocessingml.header+xml" PartName="/word/header1.xml"/>
  <Override ContentType="application/vnd.openxmlformats-officedocument.wordprocessingml.header+xml" PartName="/word/header2.xml"/>
  <Override ContentType="application/vnd.openxmlformats-officedocument.wordprocessingml.header+xml" PartName="/word/header3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theme+xml" PartName="/word/theme/theme1.xml"/>
  <Override ContentType="application/vnd.openxmlformats-officedocument.wordprocessingml.webSettings+xml" PartName="/word/webSettings.xml"/>
</Types>
</file>

<file path=_rels/.rels><?xml version="1.0" encoding="UTF-8" standalone="no"?>
<Relationships xmlns="http://schemas.openxmlformats.org/package/2006/relationships">
<Relationship Id="rId1" Target="word/document.xml" Type="http://schemas.openxmlformats.org/officeDocument/2006/relationships/officeDocument"/>
<Relationship Id="rId2" Target="docProps/core.xml" Type="http://schemas.openxmlformats.org/package/2006/relationships/metadata/core-properties"/>
<Relationship Id="rId3" Target="docProps/app.xml" Type="http://schemas.openxmlformats.org/officeDocument/2006/relationships/extended-properties"/>
</Relationships>

</file>

<file path=word/document.xml><?xml version="1.0" encoding="utf-8"?>
<w:document xmlns:m="http://schemas.openxmlformats.org/officeDocument/2006/math" xmlns:o="urn:schemas-microsoft-com:office:office" xmlns:r="http://schemas.openxmlformats.org/officeDocument/2006/relationships" xmlns:v="urn:schemas-microsoft-com:vml" xmlns:ve="http://schemas.openxmlformats.org/markup-compatibility/2006" xmlns:w="http://schemas.openxmlformats.org/wordprocessingml/2006/main" xmlns:w10="urn:schemas-microsoft-com:office:word" xmlns:wne="http://schemas.microsoft.com/office/word/2006/wordml" xmlns:wp="http://schemas.openxmlformats.org/drawingml/2006/wordprocessingDrawing">
  <w:body>
    <w:p w:rsidP="002C3B53" w:rsidR="006067AF" w:rsidRDefault="002C3B53">
      <w:pPr>
        <w:ind w:left="4962"/>
        <w:rPr>
          <w:sz w:val="24"/>
        </w:rPr>
      </w:pPr>
      <w:r>
        <w:rPr>
          <w:sz w:val="24"/>
        </w:rPr>
        <w:t xml:space="preserve">                 </w:t>
      </w:r>
      <w:r w:rsidR="00A50AAF">
        <w:rPr>
          <w:sz w:val="24"/>
        </w:rPr>
        <w:t xml:space="preserve"> </w:t>
      </w:r>
    </w:p>
    <w:p w:rsidP="002C3B53" w:rsidR="002C3B53" w:rsidRDefault="002C3B53" w:rsidRPr="002C3B53">
      <w:pPr>
        <w:ind w:left="4962"/>
        <w:rPr>
          <w:sz w:val="24"/>
        </w:rPr>
      </w:pPr>
      <w:r w:rsidRPr="002C3B53">
        <w:rPr>
          <w:sz w:val="24"/>
        </w:rPr>
        <w:t xml:space="preserve">Paris, le </w:t>
      </w:r>
      <w:r>
        <w:rPr>
          <w:sz w:val="24"/>
        </w:rPr>
        <w:fldChar w:fldCharType="begin"/>
      </w:r>
      <w:r>
        <w:rPr>
          <w:sz w:val="24"/>
        </w:rPr>
        <w:instrText xml:space="preserve"> TIME \@ "d MMMM yyyy" </w:instrText>
      </w:r>
      <w:r>
        <w:rPr>
          <w:sz w:val="24"/>
        </w:rPr>
        <w:fldChar w:fldCharType="separate"/>
      </w:r>
      <w:r w:rsidR="00464CC1">
        <w:rPr>
          <w:noProof/>
          <w:sz w:val="24"/>
        </w:rPr>
        <w:t>5 avril 2012</w:t>
      </w:r>
      <w:r>
        <w:rPr>
          <w:sz w:val="24"/>
        </w:rPr>
        <w:fldChar w:fldCharType="end"/>
      </w:r>
    </w:p>
    <w:p w:rsidP="00A24B66" w:rsidR="00EA431A" w:rsidRDefault="00412B99" w:rsidRPr="002C3B53">
      <w:pPr>
        <w:ind w:left="4962"/>
        <w:rPr>
          <w:sz w:val="24"/>
        </w:rPr>
      </w:pPr>
      <w:r w:rsidRPr="002C3B53">
        <w:rPr>
          <w:sz w:val="24"/>
        </w:rPr>
        <w:t xml:space="preserve">    </w:t>
      </w:r>
    </w:p>
    <w:p w:rsidP="00821856" w:rsidR="002C3B53" w:rsidRDefault="00821856" w:rsidRPr="002C3B53">
      <w:pPr>
        <w:rPr>
          <w:sz w:val="24"/>
        </w:rPr>
      </w:pPr>
      <w:r w:rsidRPr="002C3B53">
        <w:rPr>
          <w:sz w:val="24"/>
        </w:rPr>
        <w:t xml:space="preserve">                  </w:t>
      </w:r>
    </w:p>
    <w:p w:rsidP="00821856" w:rsidR="006067AF" w:rsidRDefault="002C3B53">
      <w:pPr>
        <w:rPr>
          <w:sz w:val="24"/>
        </w:rPr>
      </w:pPr>
      <w:r w:rsidRPr="002C3B53">
        <w:rPr>
          <w:sz w:val="24"/>
        </w:rPr>
        <w:t xml:space="preserve">                  </w:t>
      </w:r>
    </w:p>
    <w:p w:rsidP="00821856" w:rsidR="00A24B66" w:rsidRDefault="006067AF" w:rsidRPr="002C3B53">
      <w:pPr>
        <w:rPr>
          <w:sz w:val="24"/>
        </w:rPr>
      </w:pPr>
      <w:r>
        <w:rPr>
          <w:sz w:val="24"/>
        </w:rPr>
        <w:t xml:space="preserve">               </w:t>
      </w:r>
      <w:r w:rsidR="00A24B66">
        <w:rPr>
          <w:sz w:val="24"/>
        </w:rPr>
        <w:t>Madame, Monsieur,</w:t>
      </w:r>
    </w:p>
    <w:p w:rsidP="00A24B66" w:rsidR="006E7FC1" w:rsidRDefault="006E7FC1">
      <w:pPr>
        <w:ind w:left="1134"/>
        <w:rPr>
          <w:sz w:val="24"/>
        </w:rPr>
      </w:pPr>
    </w:p>
    <w:p w:rsidP="00A24B66" w:rsidR="006E7FC1" w:rsidRDefault="006E7FC1">
      <w:pPr>
        <w:ind w:left="1134"/>
        <w:rPr>
          <w:sz w:val="24"/>
        </w:rPr>
      </w:pPr>
    </w:p>
    <w:p w:rsidP="00A24B66" w:rsidR="006E7FC1" w:rsidRDefault="006E7FC1">
      <w:pPr>
        <w:ind w:left="1134"/>
        <w:rPr>
          <w:sz w:val="24"/>
        </w:rPr>
      </w:pPr>
    </w:p>
    <w:p w:rsidP="00A24B66" w:rsidR="006E7FC1" w:rsidRDefault="006E7FC1">
      <w:pPr>
        <w:ind w:left="1134"/>
        <w:rPr>
          <w:sz w:val="24"/>
        </w:rPr>
      </w:pPr>
    </w:p>
    <w:p w:rsidP="006E7FC1" w:rsidR="006E7FC1" w:rsidRDefault="006E7FC1" w:rsidRPr="002C3B53">
      <w:pPr>
        <w:ind w:left="1134"/>
        <w:jc w:val="both"/>
        <w:rPr>
          <w:sz w:val="24"/>
        </w:rPr>
      </w:pPr>
    </w:p>
    <w:p w:rsidP="00A24B66" w:rsidR="00576872" w:rsidRDefault="00576872" w:rsidRPr="002C3B53"/>
    <w:sectPr w:rsidR="00576872" w:rsidRPr="002C3B53">
      <w:headerReference r:id="rId7" w:type="even"/>
      <w:headerReference r:id="rId8" w:type="default"/>
      <w:footerReference r:id="rId9" w:type="even"/>
      <w:footerReference r:id="rId10" w:type="default"/>
      <w:headerReference r:id="rId11" w:type="first"/>
      <w:footerReference r:id="rId12" w:type="first"/>
      <w:pgSz w:code="9" w:h="16840" w:w="11907"/>
      <w:pgMar w:bottom="1418" w:footer="720" w:gutter="0" w:header="425" w:left="2268" w:right="1418" w:top="1418"/>
      <w:cols w:space="720"/>
      <w:titlePg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7C12DA" w:rsidRDefault="007C12DA">
      <w:r>
        <w:separator/>
      </w:r>
    </w:p>
  </w:endnote>
  <w:endnote w:type="continuationSeparator" w:id="0">
    <w:p w:rsidR="007C12DA" w:rsidRDefault="007C12DA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20002A87" w:usb1="00000000" w:usb2="00000000" w:usb3="00000000" w:csb0="000001FF" w:csb1="00000000"/>
  </w:font>
  <w:font w:name="Arial">
    <w:panose1 w:val="020B0604020202020204"/>
    <w:charset w:val="00"/>
    <w:family w:val="swiss"/>
    <w:pitch w:val="variable"/>
    <w:sig w:usb0="20002A87" w:usb1="00000000" w:usb2="00000000" w:usb3="00000000" w:csb0="000001FF" w:csb1="00000000"/>
  </w:font>
  <w:font w:name="Arial Alternative">
    <w:charset w:val="02"/>
    <w:family w:val="modern"/>
    <w:pitch w:val="fixed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elvetica-Narrow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m="http://schemas.openxmlformats.org/officeDocument/2006/math" xmlns:o="urn:schemas-microsoft-com:office:office" xmlns:r="http://schemas.openxmlformats.org/officeDocument/2006/relationships" xmlns:v="urn:schemas-microsoft-com:vml" xmlns:ve="http://schemas.openxmlformats.org/markup-compatibility/2006" xmlns:w="http://schemas.openxmlformats.org/wordprocessingml/2006/main" xmlns:w10="urn:schemas-microsoft-com:office:word" xmlns:wne="http://schemas.microsoft.com/office/word/2006/wordml" xmlns:wp="http://schemas.openxmlformats.org/drawingml/2006/wordprocessingDrawing">
  <w:p w:rsidR="00C169A4" w:rsidRDefault="00C169A4">
    <w:pPr>
      <w:pStyle w:val="Pieddepage"/>
    </w:pPr>
  </w:p>
</w:ftr>
</file>

<file path=word/footer2.xml><?xml version="1.0" encoding="utf-8"?>
<w:ftr xmlns:m="http://schemas.openxmlformats.org/officeDocument/2006/math" xmlns:o="urn:schemas-microsoft-com:office:office" xmlns:r="http://schemas.openxmlformats.org/officeDocument/2006/relationships" xmlns:v="urn:schemas-microsoft-com:vml" xmlns:ve="http://schemas.openxmlformats.org/markup-compatibility/2006" xmlns:w="http://schemas.openxmlformats.org/wordprocessingml/2006/main" xmlns:w10="urn:schemas-microsoft-com:office:word" xmlns:wne="http://schemas.microsoft.com/office/word/2006/wordml" xmlns:wp="http://schemas.openxmlformats.org/drawingml/2006/wordprocessingDrawing">
  <w:p w:rsidR="00C169A4" w:rsidRDefault="00C169A4">
    <w:pPr>
      <w:pStyle w:val="Pieddepage"/>
    </w:pPr>
  </w:p>
</w:ftr>
</file>

<file path=word/footer3.xml><?xml version="1.0" encoding="utf-8"?>
<w:ftr xmlns:m="http://schemas.openxmlformats.org/officeDocument/2006/math" xmlns:o="urn:schemas-microsoft-com:office:office" xmlns:r="http://schemas.openxmlformats.org/officeDocument/2006/relationships" xmlns:v="urn:schemas-microsoft-com:vml" xmlns:ve="http://schemas.openxmlformats.org/markup-compatibility/2006" xmlns:w="http://schemas.openxmlformats.org/wordprocessingml/2006/main" xmlns:w10="urn:schemas-microsoft-com:office:word" xmlns:wne="http://schemas.microsoft.com/office/word/2006/wordml" xmlns:wp="http://schemas.openxmlformats.org/drawingml/2006/wordprocessingDrawing">
  <w:p w:rsidR="00310DFA" w:rsidRDefault="00C169A4">
    <w:pPr>
      <w:pStyle w:val="Pieddepage"/>
    </w:pPr>
    <w:r>
      <w:rPr>
        <w:noProof/>
        <w:lang w:eastAsia="fr-FR"/>
      </w:rPr>
      <w:drawing>
        <wp:anchor allowOverlap="1" behindDoc="0" distB="0" distL="114300" distR="114300" distT="0" layoutInCell="1" locked="0" relativeHeight="251658752" simplePos="0">
          <wp:simplePos x="0" y="0"/>
          <wp:positionH relativeFrom="column">
            <wp:posOffset>-838200</wp:posOffset>
          </wp:positionH>
          <wp:positionV relativeFrom="paragraph">
            <wp:posOffset>-965200</wp:posOffset>
          </wp:positionV>
          <wp:extent cx="778510" cy="778510"/>
          <wp:effectExtent b="0" l="19050" r="2540" t="0"/>
          <wp:wrapNone/>
          <wp:docPr descr="logo_CNRS" id="56" name="Image 5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descr="logo_CNRS" id="0" name="Picture 56"/>
                  <pic:cNvPicPr>
                    <a:picLocks noChangeArrowheads="1" noChangeAspect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8510" cy="77851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</w:ftr>
</file>

<file path=word/footnotes.xml><?xml version="1.0" encoding="utf-8"?>
<w:footnotes xmlns:m="http://schemas.openxmlformats.org/officeDocument/2006/math" xmlns:o="urn:schemas-microsoft-com:office:office" xmlns:r="http://schemas.openxmlformats.org/officeDocument/2006/relationships" xmlns:v="urn:schemas-microsoft-com:vml" xmlns:ve="http://schemas.openxmlformats.org/markup-compatibility/2006" xmlns:w="http://schemas.openxmlformats.org/wordprocessingml/2006/main" xmlns:w10="urn:schemas-microsoft-com:office:word" xmlns:wne="http://schemas.microsoft.com/office/word/2006/wordml" xmlns:wp="http://schemas.openxmlformats.org/drawingml/2006/wordprocessingDrawing">
  <w:footnote w:id="-1" w:type="separator">
    <w:p w:rsidR="007C12DA" w:rsidRDefault="007C12DA">
      <w:r>
        <w:separator/>
      </w:r>
    </w:p>
  </w:footnote>
  <w:footnote w:id="0" w:type="continuationSeparator">
    <w:p w:rsidR="007C12DA" w:rsidRDefault="007C12DA">
      <w:r>
        <w:continuationSeparator/>
      </w:r>
    </w:p>
  </w:footnote>
</w:footnotes>
</file>

<file path=word/header1.xml><?xml version="1.0" encoding="utf-8"?>
<w:hdr xmlns:m="http://schemas.openxmlformats.org/officeDocument/2006/math" xmlns:o="urn:schemas-microsoft-com:office:office" xmlns:r="http://schemas.openxmlformats.org/officeDocument/2006/relationships" xmlns:v="urn:schemas-microsoft-com:vml" xmlns:ve="http://schemas.openxmlformats.org/markup-compatibility/2006" xmlns:w="http://schemas.openxmlformats.org/wordprocessingml/2006/main" xmlns:w10="urn:schemas-microsoft-com:office:word" xmlns:wne="http://schemas.microsoft.com/office/word/2006/wordml" xmlns:wp="http://schemas.openxmlformats.org/drawingml/2006/wordprocessingDrawing">
  <w:p w:rsidR="00C169A4" w:rsidRDefault="00C169A4">
    <w:pPr>
      <w:pStyle w:val="En-tte"/>
    </w:pPr>
  </w:p>
</w:hdr>
</file>

<file path=word/header2.xml><?xml version="1.0" encoding="utf-8"?>
<w:hdr xmlns:m="http://schemas.openxmlformats.org/officeDocument/2006/math" xmlns:o="urn:schemas-microsoft-com:office:office" xmlns:r="http://schemas.openxmlformats.org/officeDocument/2006/relationships" xmlns:v="urn:schemas-microsoft-com:vml" xmlns:ve="http://schemas.openxmlformats.org/markup-compatibility/2006" xmlns:w="http://schemas.openxmlformats.org/wordprocessingml/2006/main" xmlns:w10="urn:schemas-microsoft-com:office:word" xmlns:wne="http://schemas.microsoft.com/office/word/2006/wordml" xmlns:wp="http://schemas.openxmlformats.org/drawingml/2006/wordprocessingDrawing">
  <w:p w:rsidR="00750F32" w:rsidRDefault="00750F32">
    <w:pPr>
      <w:pStyle w:val="En-tte"/>
      <w:tabs>
        <w:tab w:pos="4536" w:val="clear"/>
        <w:tab w:pos="9072" w:val="clear"/>
      </w:tabs>
    </w:pPr>
    <w:r>
      <w:rPr>
        <w:noProof/>
      </w:rPr>
      <w:pict>
        <v:group coordsize="20000,20000" id="_x0000_s1026" o:allowincell="f" style="position:absolute;margin-left:-98pt;margin-top:7.5pt;width:119.05pt;height:788.25pt;z-index:251656704">
          <v:rect filled="f" id="_x0000_s1027" stroked="f" style="position:absolute;width:20000;height:20000">
            <v:textbox inset="1pt,1pt,1pt,1pt">
              <w:txbxContent>
                <w:p w:rsidR="00750F32" w:rsidRDefault="00750F32">
                  <w:pPr>
                    <w:spacing w:line="480" w:lineRule="auto"/>
                    <w:jc w:val="right"/>
                    <w:rPr>
                      <w:sz w:val="16"/>
                    </w:rPr>
                  </w:pPr>
                  <w:r>
                    <w:rPr>
                      <w:sz w:val="16"/>
                    </w:rPr>
                    <w:cr/>
                  </w:r>
                  <w:r>
                    <w:rPr>
                      <w:rFonts w:ascii="Arial Alternative" w:hAnsi="Arial Alternative"/>
                      <w:sz w:val="16"/>
                    </w:rPr>
                    <w:t></w:t>
                  </w:r>
                  <w:r>
                    <w:rPr>
                      <w:rFonts w:ascii="Arial Alternative" w:hAnsi="Arial Alternative"/>
                      <w:sz w:val="16"/>
                    </w:rPr>
                    <w:cr/>
                  </w:r>
                  <w:r>
                    <w:rPr>
                      <w:sz w:val="16"/>
                    </w:rPr>
                    <w:t xml:space="preserve"> </w:t>
                  </w:r>
                  <w:r>
                    <w:rPr>
                      <w:sz w:val="16"/>
                    </w:rPr>
                    <w:cr/>
                  </w:r>
                </w:p>
                <w:p w:rsidR="00750F32" w:rsidRDefault="00750F32">
                  <w:pPr>
                    <w:spacing w:line="564" w:lineRule="auto"/>
                    <w:jc w:val="right"/>
                    <w:rPr>
                      <w:rFonts w:ascii="Wingdings" w:hAnsi="Wingdings"/>
                      <w:sz w:val="16"/>
                    </w:rPr>
                  </w:pPr>
                </w:p>
                <w:p w:rsidR="00750F32" w:rsidRDefault="00750F32">
                  <w:pPr>
                    <w:spacing w:line="564" w:lineRule="auto"/>
                    <w:jc w:val="right"/>
                    <w:rPr>
                      <w:rFonts w:ascii="Wingdings" w:hAnsi="Wingdings"/>
                      <w:sz w:val="16"/>
                    </w:rPr>
                  </w:pPr>
                </w:p>
                <w:p w:rsidR="00750F32" w:rsidRDefault="00750F32">
                  <w:pPr>
                    <w:spacing w:line="564" w:lineRule="auto"/>
                    <w:jc w:val="right"/>
                    <w:rPr>
                      <w:rFonts w:ascii="Wingdings" w:hAnsi="Wingdings"/>
                      <w:sz w:val="16"/>
                    </w:rPr>
                  </w:pPr>
                </w:p>
                <w:p w:rsidR="00750F32" w:rsidRDefault="00750F32">
                  <w:pPr>
                    <w:spacing w:line="564" w:lineRule="auto"/>
                    <w:jc w:val="right"/>
                    <w:rPr>
                      <w:rFonts w:ascii="Wingdings" w:hAnsi="Wingdings"/>
                      <w:sz w:val="16"/>
                    </w:rPr>
                  </w:pPr>
                </w:p>
                <w:p w:rsidR="00750F32" w:rsidRDefault="00750F32">
                  <w:pPr>
                    <w:spacing w:line="564" w:lineRule="auto"/>
                    <w:jc w:val="right"/>
                    <w:rPr>
                      <w:rFonts w:ascii="Wingdings" w:hAnsi="Wingdings"/>
                      <w:sz w:val="16"/>
                    </w:rPr>
                  </w:pPr>
                </w:p>
                <w:p w:rsidR="00750F32" w:rsidRDefault="00750F32">
                  <w:pPr>
                    <w:spacing w:line="564" w:lineRule="auto"/>
                    <w:jc w:val="right"/>
                    <w:rPr>
                      <w:rFonts w:ascii="Wingdings" w:hAnsi="Wingdings"/>
                      <w:sz w:val="16"/>
                    </w:rPr>
                  </w:pPr>
                </w:p>
                <w:p w:rsidR="00750F32" w:rsidRDefault="00750F32">
                  <w:pPr>
                    <w:spacing w:line="564" w:lineRule="auto"/>
                    <w:jc w:val="right"/>
                    <w:rPr>
                      <w:rFonts w:ascii="Wingdings" w:hAnsi="Wingdings"/>
                      <w:sz w:val="16"/>
                    </w:rPr>
                  </w:pPr>
                </w:p>
                <w:p w:rsidR="00750F32" w:rsidRDefault="00750F32">
                  <w:pPr>
                    <w:spacing w:line="564" w:lineRule="auto"/>
                    <w:jc w:val="right"/>
                    <w:rPr>
                      <w:rFonts w:ascii="Wingdings" w:hAnsi="Wingdings"/>
                      <w:sz w:val="16"/>
                    </w:rPr>
                  </w:pPr>
                </w:p>
                <w:p w:rsidR="00750F32" w:rsidRDefault="00750F32">
                  <w:pPr>
                    <w:spacing w:line="564" w:lineRule="auto"/>
                    <w:jc w:val="right"/>
                    <w:rPr>
                      <w:rFonts w:ascii="Wingdings" w:hAnsi="Wingdings"/>
                      <w:sz w:val="16"/>
                    </w:rPr>
                  </w:pPr>
                </w:p>
                <w:p w:rsidR="00750F32" w:rsidRDefault="00750F32">
                  <w:pPr>
                    <w:spacing w:line="564" w:lineRule="auto"/>
                    <w:jc w:val="right"/>
                    <w:rPr>
                      <w:rFonts w:ascii="Wingdings" w:hAnsi="Wingdings"/>
                      <w:sz w:val="16"/>
                    </w:rPr>
                  </w:pPr>
                </w:p>
                <w:p w:rsidR="00750F32" w:rsidRDefault="00750F32">
                  <w:pPr>
                    <w:spacing w:line="564" w:lineRule="auto"/>
                    <w:jc w:val="right"/>
                    <w:rPr>
                      <w:rFonts w:ascii="Wingdings" w:hAnsi="Wingdings"/>
                      <w:sz w:val="16"/>
                    </w:rPr>
                  </w:pPr>
                </w:p>
                <w:p w:rsidR="00750F32" w:rsidRDefault="00750F32">
                  <w:pPr>
                    <w:spacing w:line="564" w:lineRule="auto"/>
                    <w:jc w:val="right"/>
                    <w:rPr>
                      <w:rFonts w:ascii="Wingdings" w:hAnsi="Wingdings"/>
                      <w:sz w:val="16"/>
                    </w:rPr>
                  </w:pPr>
                </w:p>
                <w:p w:rsidR="00750F32" w:rsidRDefault="00750F32">
                  <w:pPr>
                    <w:spacing w:line="564" w:lineRule="auto"/>
                    <w:jc w:val="right"/>
                    <w:rPr>
                      <w:rFonts w:ascii="Wingdings" w:hAnsi="Wingdings"/>
                      <w:sz w:val="16"/>
                    </w:rPr>
                  </w:pPr>
                </w:p>
                <w:p w:rsidR="00750F32" w:rsidRDefault="00750F32">
                  <w:pPr>
                    <w:spacing w:line="564" w:lineRule="auto"/>
                    <w:jc w:val="right"/>
                    <w:rPr>
                      <w:rFonts w:ascii="Wingdings" w:hAnsi="Wingdings"/>
                      <w:sz w:val="16"/>
                    </w:rPr>
                  </w:pPr>
                </w:p>
                <w:p w:rsidR="00750F32" w:rsidRDefault="00750F32">
                  <w:pPr>
                    <w:spacing w:line="564" w:lineRule="auto"/>
                    <w:jc w:val="right"/>
                    <w:rPr>
                      <w:rFonts w:ascii="Wingdings" w:hAnsi="Wingdings"/>
                      <w:sz w:val="16"/>
                    </w:rPr>
                  </w:pPr>
                </w:p>
                <w:p w:rsidR="00750F32" w:rsidRDefault="00750F32">
                  <w:pPr>
                    <w:spacing w:line="564" w:lineRule="auto"/>
                    <w:jc w:val="right"/>
                    <w:rPr>
                      <w:rFonts w:ascii="Wingdings" w:hAnsi="Wingdings"/>
                      <w:sz w:val="16"/>
                    </w:rPr>
                  </w:pPr>
                </w:p>
                <w:p w:rsidR="00750F32" w:rsidRDefault="00750F32">
                  <w:pPr>
                    <w:spacing w:line="564" w:lineRule="auto"/>
                    <w:jc w:val="right"/>
                    <w:rPr>
                      <w:rFonts w:ascii="Wingdings" w:hAnsi="Wingdings"/>
                      <w:sz w:val="16"/>
                    </w:rPr>
                  </w:pPr>
                </w:p>
                <w:p w:rsidR="00750F32" w:rsidRDefault="00750F32">
                  <w:pPr>
                    <w:spacing w:line="564" w:lineRule="auto"/>
                    <w:jc w:val="right"/>
                    <w:rPr>
                      <w:rFonts w:ascii="Wingdings" w:hAnsi="Wingdings"/>
                      <w:sz w:val="16"/>
                    </w:rPr>
                  </w:pPr>
                </w:p>
                <w:p w:rsidR="00750F32" w:rsidRDefault="00750F32">
                  <w:pPr>
                    <w:spacing w:line="564" w:lineRule="auto"/>
                    <w:jc w:val="right"/>
                    <w:rPr>
                      <w:rFonts w:ascii="Wingdings" w:hAnsi="Wingdings"/>
                      <w:sz w:val="16"/>
                    </w:rPr>
                  </w:pPr>
                </w:p>
                <w:p w:rsidR="00750F32" w:rsidRDefault="00750F32">
                  <w:pPr>
                    <w:spacing w:line="564" w:lineRule="auto"/>
                    <w:jc w:val="right"/>
                    <w:rPr>
                      <w:rFonts w:ascii="Wingdings" w:hAnsi="Wingdings"/>
                      <w:sz w:val="16"/>
                    </w:rPr>
                  </w:pPr>
                </w:p>
                <w:p w:rsidR="00750F32" w:rsidRDefault="00750F32">
                  <w:pPr>
                    <w:spacing w:line="564" w:lineRule="auto"/>
                    <w:jc w:val="right"/>
                    <w:rPr>
                      <w:rFonts w:ascii="Wingdings" w:hAnsi="Wingdings"/>
                      <w:sz w:val="16"/>
                    </w:rPr>
                  </w:pPr>
                </w:p>
                <w:p w:rsidR="00750F32" w:rsidRDefault="00750F32">
                  <w:pPr>
                    <w:spacing w:line="564" w:lineRule="auto"/>
                    <w:jc w:val="right"/>
                    <w:rPr>
                      <w:rFonts w:ascii="Wingdings" w:hAnsi="Wingdings"/>
                      <w:sz w:val="16"/>
                    </w:rPr>
                  </w:pPr>
                </w:p>
                <w:p w:rsidR="00750F32" w:rsidRDefault="00750F32">
                  <w:pPr>
                    <w:spacing w:line="564" w:lineRule="auto"/>
                    <w:jc w:val="right"/>
                    <w:rPr>
                      <w:rFonts w:ascii="Wingdings" w:hAnsi="Wingdings"/>
                      <w:sz w:val="16"/>
                    </w:rPr>
                  </w:pPr>
                </w:p>
                <w:p w:rsidR="00750F32" w:rsidRDefault="00750F32">
                  <w:pPr>
                    <w:spacing w:line="564" w:lineRule="auto"/>
                    <w:jc w:val="right"/>
                    <w:rPr>
                      <w:rFonts w:ascii="Wingdings" w:hAnsi="Wingdings"/>
                      <w:sz w:val="16"/>
                    </w:rPr>
                  </w:pPr>
                </w:p>
                <w:p w:rsidR="00750F32" w:rsidRDefault="00750F32">
                  <w:pPr>
                    <w:spacing w:line="564" w:lineRule="auto"/>
                    <w:jc w:val="right"/>
                    <w:rPr>
                      <w:rFonts w:ascii="Wingdings" w:hAnsi="Wingdings"/>
                      <w:sz w:val="16"/>
                    </w:rPr>
                  </w:pPr>
                </w:p>
                <w:p w:rsidR="00750F32" w:rsidRDefault="00750F32">
                  <w:pPr>
                    <w:spacing w:line="564" w:lineRule="auto"/>
                    <w:jc w:val="right"/>
                    <w:rPr>
                      <w:rFonts w:ascii="Wingdings" w:hAnsi="Wingdings"/>
                      <w:sz w:val="16"/>
                    </w:rPr>
                  </w:pPr>
                </w:p>
                <w:p w:rsidR="00750F32" w:rsidRDefault="00750F32">
                  <w:pPr>
                    <w:spacing w:line="564" w:lineRule="auto"/>
                    <w:jc w:val="right"/>
                    <w:rPr>
                      <w:rFonts w:ascii="Wingdings" w:hAnsi="Wingdings"/>
                      <w:sz w:val="16"/>
                    </w:rPr>
                  </w:pPr>
                </w:p>
                <w:p w:rsidR="00750F32" w:rsidRDefault="00750F32">
                  <w:pPr>
                    <w:spacing w:line="564" w:lineRule="auto"/>
                    <w:jc w:val="right"/>
                    <w:rPr>
                      <w:rFonts w:ascii="Wingdings" w:hAnsi="Wingdings"/>
                      <w:sz w:val="16"/>
                    </w:rPr>
                  </w:pPr>
                </w:p>
                <w:p w:rsidR="00750F32" w:rsidRDefault="00750F32">
                  <w:pPr>
                    <w:spacing w:line="564" w:lineRule="auto"/>
                    <w:jc w:val="right"/>
                    <w:rPr>
                      <w:rFonts w:ascii="Wingdings" w:hAnsi="Wingdings"/>
                      <w:sz w:val="16"/>
                    </w:rPr>
                  </w:pPr>
                </w:p>
                <w:p w:rsidR="00750F32" w:rsidRDefault="00750F32">
                  <w:pPr>
                    <w:spacing w:line="564" w:lineRule="auto"/>
                    <w:jc w:val="right"/>
                    <w:rPr>
                      <w:rFonts w:ascii="Wingdings" w:hAnsi="Wingdings"/>
                      <w:sz w:val="16"/>
                    </w:rPr>
                  </w:pPr>
                </w:p>
                <w:p w:rsidR="00750F32" w:rsidRDefault="00750F32">
                  <w:pPr>
                    <w:spacing w:line="564" w:lineRule="auto"/>
                    <w:jc w:val="right"/>
                    <w:rPr>
                      <w:rFonts w:ascii="Wingdings" w:hAnsi="Wingdings"/>
                      <w:sz w:val="16"/>
                    </w:rPr>
                  </w:pPr>
                </w:p>
                <w:p w:rsidR="00750F32" w:rsidRDefault="00750F32">
                  <w:pPr>
                    <w:spacing w:line="564" w:lineRule="auto"/>
                    <w:jc w:val="right"/>
                    <w:rPr>
                      <w:rFonts w:ascii="Wingdings" w:hAnsi="Wingdings"/>
                      <w:sz w:val="16"/>
                    </w:rPr>
                  </w:pPr>
                </w:p>
                <w:p w:rsidR="00750F32" w:rsidRDefault="00750F32">
                  <w:pPr>
                    <w:spacing w:line="564" w:lineRule="auto"/>
                    <w:ind w:right="201"/>
                    <w:jc w:val="right"/>
                    <w:rPr>
                      <w:sz w:val="16"/>
                    </w:rPr>
                  </w:pPr>
                  <w:r>
                    <w:rPr>
                      <w:rFonts w:ascii="Wingdings" w:hAnsi="Wingdings"/>
                      <w:sz w:val="16"/>
                    </w:rPr>
                    <w:t></w:t>
                  </w:r>
                </w:p>
              </w:txbxContent>
            </v:textbox>
          </v:rect>
          <v:group coordsize="20000,17798" id="_x0000_s1028" style="position:absolute;left:1646;top:373;width:16002;height:17798">
            <v:group coordsize="20000,20000" id="_x0000_s1029" style="position:absolute;width:20000;height:1">
              <v:line from="12641,0" id="_x0000_s1030" strokeweight="1pt" style="position:absolute;flip:x" to="20000,20000">
                <v:stroke endarrowlength="long" endarrowwidth="narrow" startarrowlength="long" startarrowwidth="narrow"/>
              </v:line>
              <v:line from="8819,0" id="_x0000_s1031" strokeweight="1pt" style="position:absolute;flip:x" to="10604,20000">
                <v:stroke endarrowlength="long" endarrowwidth="narrow" startarrowlength="long" startarrowwidth="narrow"/>
              </v:line>
              <v:line from="0,0" id="_x0000_s1032" strokeweight="1pt" style="position:absolute;flip:x" to="7045,20000">
                <v:stroke endarrowlength="long" endarrowwidth="narrow" startarrowlength="long" startarrowwidth="narrow"/>
              </v:line>
            </v:group>
            <v:group coordsize="20000,20002" id="_x0000_s1033" style="position:absolute;left:19990;width:10;height:17798">
              <v:group coordsize="20000,20003" id="_x0000_s1034" style="position:absolute;width:20000;height:6869">
                <v:group coordsize="20000,20003" id="_x0000_s1035" style="position:absolute;width:20000;height:9540">
                  <v:group coordsize="20000,20003" id="_x0000_s1036" style="position:absolute;width:20000;height:9037">
                    <v:line from="0,0" id="_x0000_s1037" strokeweight="1pt" style="position:absolute" to="20000,13110">
                      <v:stroke endarrowlength="long" endarrowwidth="narrow" startarrowlength="long" startarrowwidth="narrow"/>
                    </v:line>
                    <v:line from="0,16733" id="_x0000_s1038" strokeweight="1pt" style="position:absolute" to="20000,20003">
                      <v:stroke endarrowlength="long" endarrowwidth="narrow" startarrowlength="long" startarrowwidth="narrow"/>
                    </v:line>
                  </v:group>
                  <v:group coordsize="20000,19999" id="_x0000_s1039" style="position:absolute;top:10966;width:20000;height:9037">
                    <v:line from="0,0" id="_x0000_s1040" strokeweight="1pt" style="position:absolute" to="20000,13108">
                      <v:stroke endarrowlength="long" endarrowwidth="narrow" startarrowlength="long" startarrowwidth="narrow"/>
                    </v:line>
                    <v:line from="0,16742" id="_x0000_s1041" strokeweight="1pt" style="position:absolute" to="20000,19999">
                      <v:stroke endarrowlength="long" endarrowwidth="narrow" startarrowlength="long" startarrowwidth="narrow"/>
                    </v:line>
                  </v:group>
                </v:group>
                <v:group coordsize="20000,20003" id="_x0000_s1042" style="position:absolute;top:10463;width:20000;height:9540">
                  <v:group coordsize="20000,20003" id="_x0000_s1043" style="position:absolute;width:20000;height:9037">
                    <v:line from="0,0" id="_x0000_s1044" strokeweight="1pt" style="position:absolute" to="20000,13110">
                      <v:stroke endarrowlength="long" endarrowwidth="narrow" startarrowlength="long" startarrowwidth="narrow"/>
                    </v:line>
                    <v:line from="0,16720" id="_x0000_s1045" strokeweight="1pt" style="position:absolute" to="20000,20003">
                      <v:stroke endarrowlength="long" endarrowwidth="narrow" startarrowlength="long" startarrowwidth="narrow"/>
                    </v:line>
                  </v:group>
                  <v:group coordsize="20000,19999" id="_x0000_s1046" style="position:absolute;top:10966;width:20000;height:9037">
                    <v:line from="0,0" id="_x0000_s1047" strokeweight="1pt" style="position:absolute" to="20000,13108">
                      <v:stroke endarrowlength="long" endarrowwidth="narrow" startarrowlength="long" startarrowwidth="narrow"/>
                    </v:line>
                    <v:line from="0,16742" id="_x0000_s1048" strokeweight="1pt" style="position:absolute" to="20000,19999">
                      <v:stroke endarrowlength="long" endarrowwidth="narrow" startarrowlength="long" startarrowwidth="narrow"/>
                    </v:line>
                  </v:group>
                </v:group>
              </v:group>
              <v:group coordsize="20000,19999" id="_x0000_s1049" style="position:absolute;top:7186;width:20000;height:6869">
                <v:group coordsize="20000,19999" id="_x0000_s1050" style="position:absolute;width:20000;height:9538">
                  <v:group coordsize="20000,20002" id="_x0000_s1051" style="position:absolute;width:20000;height:9035">
                    <v:line from="0,0" id="_x0000_s1052" strokeweight="1pt" style="position:absolute" to="20000,13108">
                      <v:stroke endarrowlength="long" endarrowwidth="narrow" startarrowlength="long" startarrowwidth="narrow"/>
                    </v:line>
                    <v:line from="0,16714" id="_x0000_s1053" strokeweight="1pt" style="position:absolute" to="20000,20002">
                      <v:stroke endarrowlength="long" endarrowwidth="narrow" startarrowlength="long" startarrowwidth="narrow"/>
                    </v:line>
                  </v:group>
                  <v:group coordsize="20000,20000" id="_x0000_s1054" style="position:absolute;top:10964;width:20000;height:9035">
                    <v:line from="0,0" id="_x0000_s1055" strokeweight="1pt" style="position:absolute" to="20000,13107">
                      <v:stroke endarrowlength="long" endarrowwidth="narrow" startarrowlength="long" startarrowwidth="narrow"/>
                    </v:line>
                    <v:line from="0,16742" id="_x0000_s1056" strokeweight="1pt" style="position:absolute" to="20000,20000">
                      <v:stroke endarrowlength="long" endarrowwidth="narrow" startarrowlength="long" startarrowwidth="narrow"/>
                    </v:line>
                  </v:group>
                </v:group>
                <v:group coordsize="20000,19999" id="_x0000_s1057" style="position:absolute;top:10461;width:20000;height:9538">
                  <v:group coordsize="20000,20000" id="_x0000_s1058" style="position:absolute;width:20000;height:9035">
                    <v:line from="0,0" id="_x0000_s1059" strokeweight="1pt" style="position:absolute" to="20000,13107">
                      <v:stroke endarrowlength="long" endarrowwidth="narrow" startarrowlength="long" startarrowwidth="narrow"/>
                    </v:line>
                    <v:line from="0,16713" id="_x0000_s1060" strokeweight="1pt" style="position:absolute" to="20000,20000">
                      <v:stroke endarrowlength="long" endarrowwidth="narrow" startarrowlength="long" startarrowwidth="narrow"/>
                    </v:line>
                  </v:group>
                  <v:group coordsize="20000,20000" id="_x0000_s1061" style="position:absolute;top:10964;width:20000;height:9035">
                    <v:line from="0,0" id="_x0000_s1062" strokeweight="1pt" style="position:absolute" to="20000,13107">
                      <v:stroke endarrowlength="long" endarrowwidth="narrow" startarrowlength="long" startarrowwidth="narrow"/>
                    </v:line>
                    <v:line from="0,16713" id="_x0000_s1063" strokeweight="1pt" style="position:absolute" to="20000,20000">
                      <v:stroke endarrowlength="long" endarrowwidth="narrow" startarrowlength="long" startarrowwidth="narrow"/>
                    </v:line>
                  </v:group>
                </v:group>
              </v:group>
              <v:group coordsize="20000,20001" id="_x0000_s1064" style="position:absolute;top:14411;width:20000;height:3277">
                <v:group coordsize="20000,19999" id="_x0000_s1065" style="position:absolute;width:20000;height:9033">
                  <v:line from="0,0" id="_x0000_s1066" strokeweight="1pt" style="position:absolute" to="20000,13107">
                    <v:stroke endarrowlength="long" endarrowwidth="narrow" startarrowlength="long" startarrowwidth="narrow"/>
                  </v:line>
                  <v:line from="0,16716" id="_x0000_s1067" strokeweight="1pt" style="position:absolute" to="20000,19999">
                    <v:stroke endarrowlength="long" endarrowwidth="narrow" startarrowlength="long" startarrowwidth="narrow"/>
                  </v:line>
                </v:group>
                <v:group coordsize="20000,20000" id="_x0000_s1068" style="position:absolute;top:10968;width:20000;height:9033">
                  <v:line from="0,0" id="_x0000_s1069" strokeweight="1pt" style="position:absolute" to="20000,13094">
                    <v:stroke endarrowlength="long" endarrowwidth="narrow" startarrowlength="long" startarrowwidth="narrow"/>
                  </v:line>
                  <v:line from="0,16730" id="_x0000_s1070" strokeweight="1pt" style="position:absolute" to="20000,20000">
                    <v:stroke endarrowlength="long" endarrowwidth="narrow" startarrowlength="long" startarrowwidth="narrow"/>
                  </v:line>
                </v:group>
              </v:group>
              <v:line from="0,18004" id="_x0000_s1071" strokeweight="1pt" style="position:absolute" to="20000,18974">
                <v:stroke endarrowlength="long" endarrowwidth="narrow" startarrowlength="long" startarrowwidth="narrow"/>
              </v:line>
              <v:line from="0,19802" id="_x0000_s1072" strokeweight="2pt" style="position:absolute;flip:y" to="20000,20002">
                <v:stroke endarrowlength="long" endarrowwidth="narrow" startarrow="block" startarrowlength="long" startarrowwidth="narrow"/>
              </v:line>
            </v:group>
          </v:group>
        </v:group>
      </w:pict>
    </w:r>
  </w:p>
</w:hdr>
</file>

<file path=word/header3.xml><?xml version="1.0" encoding="utf-8"?>
<w:hdr xmlns:m="http://schemas.openxmlformats.org/officeDocument/2006/math" xmlns:o="urn:schemas-microsoft-com:office:office" xmlns:r="http://schemas.openxmlformats.org/officeDocument/2006/relationships" xmlns:v="urn:schemas-microsoft-com:vml" xmlns:ve="http://schemas.openxmlformats.org/markup-compatibility/2006" xmlns:w="http://schemas.openxmlformats.org/wordprocessingml/2006/main" xmlns:w10="urn:schemas-microsoft-com:office:word" xmlns:wne="http://schemas.microsoft.com/office/word/2006/wordml" xmlns:wp="http://schemas.openxmlformats.org/drawingml/2006/wordprocessingDrawing">
  <w:p w:rsidP="00821856" w:rsidR="00821856" w:rsidRDefault="00C169A4" w:rsidRPr="009A61DD">
    <w:pPr>
      <w:ind w:left="4962"/>
      <w:rPr>
        <w:sz w:val="24"/>
      </w:rPr>
    </w:pPr>
    <w:r>
      <w:rPr>
        <w:noProof/>
        <w:lang w:eastAsia="fr-FR"/>
      </w:rPr>
      <w:drawing>
        <wp:anchor allowOverlap="0" behindDoc="1" distB="0" distL="114300" distR="114300" distT="0" layoutInCell="1" locked="0" relativeHeight="251659776" simplePos="0">
          <wp:simplePos x="0" y="0"/>
          <wp:positionH relativeFrom="column">
            <wp:posOffset>4410075</wp:posOffset>
          </wp:positionH>
          <wp:positionV relativeFrom="paragraph">
            <wp:posOffset>137160</wp:posOffset>
          </wp:positionV>
          <wp:extent cx="1457325" cy="587375"/>
          <wp:effectExtent b="0" l="19050" r="9525" t="0"/>
          <wp:wrapTight wrapText="bothSides">
            <wp:wrapPolygon edited="0">
              <wp:start x="-282" y="0"/>
              <wp:lineTo x="-282" y="21016"/>
              <wp:lineTo x="21741" y="21016"/>
              <wp:lineTo x="21741" y="0"/>
              <wp:lineTo x="-282" y="0"/>
            </wp:wrapPolygon>
          </wp:wrapTight>
          <wp:docPr descr="Logo-Paris-Dauphine" id="58" name="Image 5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descr="Logo-Paris-Dauphine" id="0" name="Picture 58"/>
                  <pic:cNvPicPr>
                    <a:picLocks noChangeArrowheads="1" noChangeAspect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57325" cy="58737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  <w:p w:rsidP="005E4482" w:rsidR="00C169A4" w:rsidRDefault="00C169A4">
    <w:pPr>
      <w:framePr w:h="811" w:hAnchor="page" w:hSpace="141" w:vAnchor="page" w:w="5593" w:wrap="around" w:x="3145" w:y="856"/>
      <w:tabs>
        <w:tab w:pos="2268" w:val="left"/>
      </w:tabs>
      <w:rPr>
        <w:i/>
        <w:color w:val="808080"/>
      </w:rPr>
    </w:pPr>
  </w:p>
  <w:p w:rsidP="005E4482" w:rsidR="005E4482" w:rsidRDefault="00C169A4">
    <w:pPr>
      <w:framePr w:h="811" w:hAnchor="page" w:hSpace="141" w:vAnchor="page" w:w="5593" w:wrap="around" w:x="3145" w:y="856"/>
      <w:tabs>
        <w:tab w:pos="2268" w:val="left"/>
      </w:tabs>
      <w:rPr>
        <w:i/>
        <w:color w:val="808080"/>
      </w:rPr>
    </w:pPr>
    <w:r>
      <w:rPr>
        <w:i/>
        <w:color w:val="808080"/>
      </w:rPr>
      <w:t xml:space="preserve">Nom Pang                                                         </w:t>
    </w:r>
    <w:r w:rsidR="00464CC1">
      <w:rPr>
        <w:i/>
        <w:color w:val="808080"/>
      </w:rPr>
      <w:t xml:space="preserve">  252525</w:t>
    </w:r>
  </w:p>
  <w:p w:rsidP="005E4482" w:rsidR="00464CC1" w:rsidRDefault="00C169A4">
    <w:pPr>
      <w:framePr w:h="811" w:hAnchor="page" w:hSpace="141" w:vAnchor="page" w:w="5593" w:wrap="around" w:x="3145" w:y="856"/>
      <w:tabs>
        <w:tab w:pos="2268" w:val="left"/>
      </w:tabs>
      <w:rPr>
        <w:i/>
        <w:color w:val="808080"/>
      </w:rPr>
    </w:pPr>
    <w:r>
      <w:rPr>
        <w:i/>
        <w:color w:val="808080"/>
      </w:rPr>
      <w:t>Ing&amp;nieur</w:t>
    </w:r>
    <w:r w:rsidR="00464CC1">
      <w:rPr>
        <w:i/>
        <w:color w:val="808080"/>
      </w:rPr>
      <w:t xml:space="preserve">                                               </w:t>
    </w:r>
    <w:r>
      <w:rPr>
        <w:i/>
        <w:color w:val="808080"/>
      </w:rPr>
      <w:t xml:space="preserve">                  </w:t>
    </w:r>
    <w:r w:rsidR="00464CC1">
      <w:rPr>
        <w:i/>
        <w:color w:val="808080"/>
      </w:rPr>
      <w:t xml:space="preserve">kévin94310@hotmail.fr </w:t>
    </w:r>
  </w:p>
  <w:p w:rsidP="005E4482" w:rsidR="00464CC1" w:rsidRDefault="00464CC1">
    <w:pPr>
      <w:framePr w:h="811" w:hAnchor="page" w:hSpace="141" w:vAnchor="page" w:w="5593" w:wrap="around" w:x="3145" w:y="856"/>
      <w:tabs>
        <w:tab w:pos="2268" w:val="left"/>
      </w:tabs>
      <w:rPr>
        <w:i/>
        <w:color w:val="808080"/>
        <w:sz w:val="18"/>
      </w:rPr>
    </w:pPr>
    <w:r>
      <w:rPr>
        <w:i/>
        <w:color w:val="808080"/>
      </w:rPr>
      <w:t xml:space="preserve">                                    </w:t>
    </w:r>
  </w:p>
  <w:p w:rsidP="00A60E4F" w:rsidR="00821856" w:rsidRDefault="00C169A4" w:rsidRPr="009A08F8">
    <w:pPr>
      <w:ind w:left="4962"/>
      <w:rPr>
        <w:noProof/>
        <w:sz w:val="24"/>
      </w:rPr>
    </w:pPr>
    <w:r>
      <w:rPr>
        <w:noProof/>
        <w:lang w:eastAsia="fr-FR"/>
      </w:rPr>
      <w:drawing>
        <wp:anchor allowOverlap="1" behindDoc="1" distB="0" distL="114300" distR="114300" distT="0" layoutInCell="1" locked="0" relativeHeight="251657728" simplePos="0">
          <wp:simplePos x="0" y="0"/>
          <wp:positionH relativeFrom="column">
            <wp:posOffset>-1274445</wp:posOffset>
          </wp:positionH>
          <wp:positionV relativeFrom="paragraph">
            <wp:posOffset>71755</wp:posOffset>
          </wp:positionV>
          <wp:extent cx="7141845" cy="599440"/>
          <wp:effectExtent b="0" l="19050" r="1905" t="0"/>
          <wp:wrapNone/>
          <wp:docPr descr="LOGO_final_2" id="55" name="Image 5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descr="LOGO_final_2" id="0" name="Picture 55"/>
                  <pic:cNvPicPr>
                    <a:picLocks noChangeArrowheads="1" noChangeAspect="1"/>
                  </pic:cNvPicPr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141845" cy="59944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 w:rsidR="00821856" w:rsidRPr="009A61DD">
      <w:rPr>
        <w:sz w:val="24"/>
      </w:rPr>
      <w:t xml:space="preserve">             </w:t>
    </w:r>
  </w:p>
  <w:p w:rsidR="00143FCA" w:rsidRDefault="00143FCA">
    <w:pPr>
      <w:pStyle w:val="En-tte"/>
    </w:pPr>
  </w:p>
  <w:p w:rsidR="00143FCA" w:rsidRDefault="00143FCA">
    <w:pPr>
      <w:pStyle w:val="En-tte"/>
    </w:pPr>
  </w:p>
  <w:p w:rsidR="00143FCA" w:rsidRDefault="00143FCA">
    <w:pPr>
      <w:pStyle w:val="En-tte"/>
    </w:pPr>
  </w:p>
  <w:p w:rsidR="00143FCA" w:rsidRDefault="00143FCA">
    <w:pPr>
      <w:pStyle w:val="En-tte"/>
    </w:pPr>
  </w:p>
  <w:p w:rsidR="00143FCA" w:rsidRDefault="00D712E6">
    <w:pPr>
      <w:pStyle w:val="En-tte"/>
    </w:pPr>
    <w:r>
      <w:rPr>
        <w:noProof/>
      </w:rPr>
      <w:pict>
        <v:rect filled="f" id="_x0000_s1025" o:allowincell="f" stroked="f" style="position:absolute;margin-left:-100.35pt;margin-top:63.75pt;width:116.15pt;height:626.8pt;z-index:-251660800">
          <v:textbox inset="1pt,1pt,1pt,1pt" style="mso-next-textbox:#_x0000_s1025">
            <w:txbxContent>
              <w:p w:rsidP="00111D8C" w:rsidR="00750F32" w:rsidRDefault="00750F32">
                <w:pPr>
                  <w:spacing w:line="456" w:lineRule="auto"/>
                  <w:jc w:val="right"/>
                  <w:rPr>
                    <w:rFonts w:ascii="Helvetica-Narrow" w:hAnsi="Helvetica-Narrow"/>
                    <w:color w:val="808080"/>
                    <w:spacing w:val="20"/>
                    <w:sz w:val="16"/>
                  </w:rPr>
                </w:pPr>
                <w:r>
                  <w:rPr>
                    <w:sz w:val="16"/>
                  </w:rPr>
                  <w:cr/>
                </w:r>
                <w:r>
                  <w:rPr>
                    <w:rFonts w:ascii="Helvetica-Narrow" w:hAnsi="Helvetica-Narrow"/>
                    <w:color w:val="808080"/>
                    <w:spacing w:val="20"/>
                    <w:kern w:val="144"/>
                    <w:sz w:val="16"/>
                  </w:rPr>
                  <w:t>LABORATOIRE</w:t>
                </w:r>
                <w:r>
                  <w:rPr>
                    <w:rFonts w:ascii="Helvetica-Narrow" w:hAnsi="Helvetica-Narrow"/>
                    <w:color w:val="808080"/>
                    <w:spacing w:val="20"/>
                    <w:kern w:val="144"/>
                    <w:sz w:val="16"/>
                  </w:rPr>
                  <w:cr/>
                  <w:t>D’ANALYSE ET MODÉLISATION</w:t>
                </w:r>
                <w:r>
                  <w:rPr>
                    <w:rFonts w:ascii="Helvetica-Narrow" w:hAnsi="Helvetica-Narrow"/>
                    <w:color w:val="808080"/>
                    <w:spacing w:val="20"/>
                    <w:kern w:val="144"/>
                    <w:sz w:val="16"/>
                  </w:rPr>
                  <w:cr/>
                  <w:t>DE SYSTÈMES POUR</w:t>
                </w:r>
                <w:r>
                  <w:rPr>
                    <w:rFonts w:ascii="Helvetica-Narrow" w:hAnsi="Helvetica-Narrow"/>
                    <w:color w:val="808080"/>
                    <w:spacing w:val="20"/>
                    <w:kern w:val="144"/>
                    <w:sz w:val="16"/>
                  </w:rPr>
                  <w:cr/>
                  <w:t>L’AIDE À LA DÉCISION</w:t>
                </w:r>
                <w:r>
                  <w:rPr>
                    <w:rFonts w:ascii="Arial Alternative" w:hAnsi="Arial Alternative"/>
                    <w:sz w:val="16"/>
                  </w:rPr>
                  <w:cr/>
                </w:r>
                <w:r>
                  <w:rPr>
                    <w:rFonts w:ascii="Wingdings" w:hAnsi="Wingdings"/>
                    <w:sz w:val="16"/>
                  </w:rPr>
                  <w:t></w:t>
                </w:r>
                <w:r>
                  <w:rPr>
                    <w:sz w:val="16"/>
                  </w:rPr>
                  <w:cr/>
                </w:r>
                <w:r>
                  <w:rPr>
                    <w:rFonts w:ascii="Helvetica-Narrow" w:hAnsi="Helvetica-Narrow"/>
                    <w:color w:val="808080"/>
                    <w:spacing w:val="20"/>
                    <w:sz w:val="16"/>
                  </w:rPr>
                  <w:t>UNIT</w:t>
                </w:r>
                <w:r w:rsidR="00A67864">
                  <w:rPr>
                    <w:rFonts w:ascii="Helvetica-Narrow" w:hAnsi="Helvetica-Narrow"/>
                    <w:color w:val="808080"/>
                    <w:spacing w:val="20"/>
                    <w:sz w:val="16"/>
                  </w:rPr>
                  <w:t>É</w:t>
                </w:r>
                <w:r w:rsidR="00111D8C">
                  <w:rPr>
                    <w:rFonts w:ascii="Helvetica-Narrow" w:hAnsi="Helvetica-Narrow"/>
                    <w:color w:val="808080"/>
                    <w:spacing w:val="20"/>
                    <w:sz w:val="16"/>
                  </w:rPr>
                  <w:t xml:space="preserve"> MIXTE </w:t>
                </w:r>
                <w:r w:rsidR="00A67864">
                  <w:rPr>
                    <w:rFonts w:ascii="Helvetica-Narrow" w:hAnsi="Helvetica-Narrow"/>
                    <w:color w:val="808080"/>
                    <w:spacing w:val="20"/>
                    <w:sz w:val="16"/>
                  </w:rPr>
                  <w:t>DE RECHERCHE</w:t>
                </w:r>
                <w:r w:rsidR="00A67864">
                  <w:rPr>
                    <w:rFonts w:ascii="Helvetica-Narrow" w:hAnsi="Helvetica-Narrow"/>
                    <w:color w:val="808080"/>
                    <w:spacing w:val="20"/>
                    <w:sz w:val="16"/>
                  </w:rPr>
                  <w:cr/>
                  <w:t>CNRS</w:t>
                </w:r>
                <w:r w:rsidR="00A67864">
                  <w:rPr>
                    <w:rFonts w:ascii="Helvetica-Narrow" w:hAnsi="Helvetica-Narrow"/>
                    <w:color w:val="808080"/>
                    <w:spacing w:val="20"/>
                    <w:sz w:val="16"/>
                  </w:rPr>
                  <w:cr/>
                  <w:t xml:space="preserve"> UMR</w:t>
                </w:r>
                <w:r>
                  <w:rPr>
                    <w:rFonts w:ascii="Helvetica-Narrow" w:hAnsi="Helvetica-Narrow"/>
                    <w:color w:val="808080"/>
                    <w:spacing w:val="20"/>
                    <w:sz w:val="16"/>
                  </w:rPr>
                  <w:t xml:space="preserve"> 724</w:t>
                </w:r>
                <w:r w:rsidR="00B66AE5">
                  <w:rPr>
                    <w:rFonts w:ascii="Helvetica-Narrow" w:hAnsi="Helvetica-Narrow"/>
                    <w:color w:val="808080"/>
                    <w:spacing w:val="20"/>
                    <w:sz w:val="16"/>
                  </w:rPr>
                  <w:t>3</w:t>
                </w:r>
                <w:r>
                  <w:rPr>
                    <w:sz w:val="16"/>
                  </w:rPr>
                  <w:cr/>
                </w:r>
                <w:r>
                  <w:rPr>
                    <w:rFonts w:ascii="Wingdings" w:hAnsi="Wingdings"/>
                    <w:sz w:val="16"/>
                  </w:rPr>
                  <w:t></w:t>
                </w:r>
                <w:r>
                  <w:rPr>
                    <w:sz w:val="16"/>
                  </w:rPr>
                  <w:cr/>
                </w:r>
                <w:r>
                  <w:rPr>
                    <w:rFonts w:ascii="Helvetica-Narrow" w:hAnsi="Helvetica-Narrow"/>
                    <w:color w:val="808080"/>
                    <w:spacing w:val="20"/>
                    <w:sz w:val="16"/>
                  </w:rPr>
                  <w:t>UNIVERSITÉ</w:t>
                </w:r>
                <w:r>
                  <w:rPr>
                    <w:rFonts w:ascii="Helvetica-Narrow" w:hAnsi="Helvetica-Narrow"/>
                    <w:color w:val="808080"/>
                    <w:spacing w:val="20"/>
                    <w:sz w:val="16"/>
                  </w:rPr>
                  <w:cr/>
                  <w:t>PARIS DAUPHINE</w:t>
                </w:r>
                <w:r>
                  <w:rPr>
                    <w:rFonts w:ascii="Helvetica-Narrow" w:hAnsi="Helvetica-Narrow"/>
                    <w:color w:val="808080"/>
                    <w:spacing w:val="20"/>
                    <w:sz w:val="16"/>
                  </w:rPr>
                  <w:cr/>
                  <w:t>PLACE DU M</w:t>
                </w:r>
                <w:r>
                  <w:rPr>
                    <w:rFonts w:ascii="Helvetica-Narrow" w:hAnsi="Helvetica-Narrow"/>
                    <w:color w:val="808080"/>
                    <w:spacing w:val="20"/>
                    <w:sz w:val="16"/>
                    <w:vertAlign w:val="superscript"/>
                  </w:rPr>
                  <w:t>al</w:t>
                </w:r>
                <w:r>
                  <w:rPr>
                    <w:rFonts w:ascii="Helvetica-Narrow" w:hAnsi="Helvetica-Narrow"/>
                    <w:color w:val="808080"/>
                    <w:spacing w:val="20"/>
                    <w:sz w:val="16"/>
                  </w:rPr>
                  <w:t xml:space="preserve"> DE </w:t>
                </w:r>
              </w:p>
              <w:p w:rsidR="00750F32" w:rsidRDefault="00750F32">
                <w:pPr>
                  <w:spacing w:line="456" w:lineRule="auto"/>
                  <w:jc w:val="right"/>
                  <w:rPr>
                    <w:rFonts w:ascii="Helvetica-Narrow" w:hAnsi="Helvetica-Narrow"/>
                    <w:color w:val="808080"/>
                    <w:spacing w:val="20"/>
                    <w:sz w:val="16"/>
                  </w:rPr>
                </w:pPr>
                <w:r>
                  <w:rPr>
                    <w:rFonts w:ascii="Helvetica-Narrow" w:hAnsi="Helvetica-Narrow"/>
                    <w:color w:val="808080"/>
                    <w:spacing w:val="20"/>
                    <w:sz w:val="16"/>
                  </w:rPr>
                  <w:t xml:space="preserve">LATTRE DE </w:t>
                </w:r>
              </w:p>
              <w:p w:rsidR="00750F32" w:rsidRDefault="00750F32">
                <w:pPr>
                  <w:spacing w:line="456" w:lineRule="auto"/>
                  <w:jc w:val="right"/>
                  <w:rPr>
                    <w:rFonts w:ascii="Helvetica-Narrow" w:hAnsi="Helvetica-Narrow"/>
                    <w:color w:val="808080"/>
                    <w:spacing w:val="26"/>
                    <w:sz w:val="16"/>
                  </w:rPr>
                </w:pPr>
                <w:r>
                  <w:rPr>
                    <w:rFonts w:ascii="Helvetica-Narrow" w:hAnsi="Helvetica-Narrow"/>
                    <w:color w:val="808080"/>
                    <w:spacing w:val="20"/>
                    <w:sz w:val="16"/>
                  </w:rPr>
                  <w:t>TASSIGNY</w:t>
                </w:r>
                <w:r>
                  <w:rPr>
                    <w:rFonts w:ascii="Helvetica-Narrow" w:hAnsi="Helvetica-Narrow"/>
                    <w:color w:val="808080"/>
                    <w:spacing w:val="26"/>
                    <w:sz w:val="16"/>
                  </w:rPr>
                  <w:cr/>
                </w:r>
                <w:r>
                  <w:rPr>
                    <w:rFonts w:ascii="Helvetica-Narrow" w:hAnsi="Helvetica-Narrow"/>
                    <w:color w:val="808080"/>
                    <w:spacing w:val="20"/>
                    <w:sz w:val="16"/>
                  </w:rPr>
                  <w:t>F-75775 PARIS</w:t>
                </w:r>
                <w:r>
                  <w:rPr>
                    <w:rFonts w:ascii="Helvetica-Narrow" w:hAnsi="Helvetica-Narrow"/>
                    <w:color w:val="808080"/>
                    <w:spacing w:val="20"/>
                    <w:sz w:val="16"/>
                  </w:rPr>
                  <w:cr/>
                  <w:t>CEDEX 16</w:t>
                </w:r>
                <w:r>
                  <w:rPr>
                    <w:rFonts w:ascii="Helvetica-Narrow" w:hAnsi="Helvetica-Narrow"/>
                    <w:sz w:val="16"/>
                  </w:rPr>
                  <w:cr/>
                </w:r>
                <w:r>
                  <w:rPr>
                    <w:rFonts w:ascii="Wingdings" w:hAnsi="Wingdings"/>
                    <w:sz w:val="16"/>
                  </w:rPr>
                  <w:t></w:t>
                </w:r>
                <w:r>
                  <w:rPr>
                    <w:sz w:val="16"/>
                  </w:rPr>
                  <w:cr/>
                </w:r>
                <w:r>
                  <w:rPr>
                    <w:rFonts w:ascii="Helvetica-Narrow" w:hAnsi="Helvetica-Narrow"/>
                    <w:color w:val="808080"/>
                    <w:spacing w:val="20"/>
                    <w:sz w:val="16"/>
                  </w:rPr>
                  <w:t xml:space="preserve">TÉLÉPHONE </w:t>
                </w:r>
                <w:r>
                  <w:rPr>
                    <w:rFonts w:ascii="Helvetica-Narrow" w:hAnsi="Helvetica-Narrow"/>
                    <w:color w:val="808080"/>
                    <w:spacing w:val="20"/>
                    <w:sz w:val="16"/>
                  </w:rPr>
                  <w:cr/>
                  <w:t>(33 1)(01) 44 05 44 34</w:t>
                </w:r>
                <w:r>
                  <w:rPr>
                    <w:rFonts w:ascii="Helvetica-Narrow" w:hAnsi="Helvetica-Narrow"/>
                    <w:color w:val="808080"/>
                    <w:spacing w:val="20"/>
                    <w:sz w:val="16"/>
                  </w:rPr>
                  <w:cr/>
                  <w:t>TÉLÉCOPIE</w:t>
                </w:r>
                <w:r>
                  <w:rPr>
                    <w:rFonts w:ascii="Helvetica-Narrow" w:hAnsi="Helvetica-Narrow"/>
                    <w:color w:val="808080"/>
                    <w:spacing w:val="20"/>
                    <w:sz w:val="16"/>
                  </w:rPr>
                  <w:cr/>
                  <w:t>(33 1)(01) 44 05 40 91</w:t>
                </w:r>
                <w:r>
                  <w:rPr>
                    <w:sz w:val="16"/>
                  </w:rPr>
                  <w:cr/>
                </w:r>
                <w:r>
                  <w:rPr>
                    <w:rFonts w:ascii="Wingdings" w:hAnsi="Wingdings"/>
                    <w:sz w:val="16"/>
                  </w:rPr>
                  <w:t></w:t>
                </w:r>
                <w:r>
                  <w:rPr>
                    <w:sz w:val="16"/>
                  </w:rPr>
                  <w:cr/>
                </w:r>
                <w:r>
                  <w:rPr>
                    <w:rFonts w:ascii="Helvetica-Narrow" w:hAnsi="Helvetica-Narrow"/>
                    <w:color w:val="808080"/>
                    <w:spacing w:val="20"/>
                    <w:sz w:val="16"/>
                  </w:rPr>
                  <w:t>E-MAIL</w:t>
                </w:r>
                <w:r>
                  <w:rPr>
                    <w:rFonts w:ascii="Helvetica-Narrow" w:hAnsi="Helvetica-Narrow"/>
                    <w:color w:val="808080"/>
                    <w:spacing w:val="26"/>
                    <w:sz w:val="16"/>
                  </w:rPr>
                  <w:t xml:space="preserve"> </w:t>
                </w:r>
              </w:p>
              <w:p w:rsidR="00750F32" w:rsidRDefault="00750F32">
                <w:pPr>
                  <w:spacing w:line="456" w:lineRule="auto"/>
                  <w:jc w:val="right"/>
                  <w:rPr>
                    <w:rFonts w:ascii="Helvetica-Narrow" w:hAnsi="Helvetica-Narrow"/>
                    <w:color w:val="808080"/>
                    <w:spacing w:val="26"/>
                    <w:sz w:val="16"/>
                  </w:rPr>
                </w:pPr>
                <w:r>
                  <w:rPr>
                    <w:rFonts w:ascii="Helvetica-Narrow" w:hAnsi="Helvetica-Narrow"/>
                    <w:color w:val="808080"/>
                    <w:spacing w:val="20"/>
                    <w:sz w:val="16"/>
                  </w:rPr>
                  <w:t>{...}@lamsade.dauphine.fr</w:t>
                </w:r>
                <w:r>
                  <w:rPr>
                    <w:rFonts w:ascii="Helvetica-Narrow" w:hAnsi="Helvetica-Narrow"/>
                    <w:color w:val="808080"/>
                    <w:spacing w:val="20"/>
                    <w:sz w:val="16"/>
                  </w:rPr>
                  <w:cr/>
                </w:r>
                <w:r>
                  <w:rPr>
                    <w:rFonts w:ascii="Helvetica-Narrow" w:hAnsi="Helvetica-Narrow"/>
                    <w:color w:val="808080"/>
                    <w:spacing w:val="26"/>
                    <w:sz w:val="16"/>
                  </w:rPr>
                  <w:t xml:space="preserve">WEB </w:t>
                </w:r>
              </w:p>
              <w:p w:rsidR="00750F32" w:rsidRDefault="00750F32">
                <w:pPr>
                  <w:spacing w:line="456" w:lineRule="auto"/>
                  <w:jc w:val="right"/>
                  <w:rPr>
                    <w:sz w:val="16"/>
                  </w:rPr>
                </w:pPr>
                <w:r>
                  <w:rPr>
                    <w:rFonts w:ascii="Helvetica-Narrow" w:hAnsi="Helvetica-Narrow"/>
                    <w:color w:val="808080"/>
                    <w:spacing w:val="20"/>
                    <w:sz w:val="16"/>
                  </w:rPr>
                  <w:t>www.lamsade.dauphine.fr</w:t>
                </w:r>
                <w:r>
                  <w:rPr>
                    <w:color w:val="808080"/>
                    <w:spacing w:val="20"/>
                    <w:sz w:val="16"/>
                  </w:rPr>
                  <w:cr/>
                </w:r>
                <w:r>
                  <w:rPr>
                    <w:rFonts w:ascii="Wingdings" w:hAnsi="Wingdings"/>
                    <w:sz w:val="16"/>
                  </w:rPr>
                  <w:t></w:t>
                </w:r>
                <w:r>
                  <w:rPr>
                    <w:rFonts w:ascii="Wingdings" w:hAnsi="Wingdings"/>
                    <w:sz w:val="16"/>
                  </w:rPr>
                  <w:t></w:t>
                </w:r>
              </w:p>
              <w:p w:rsidR="00750F32" w:rsidRDefault="00750F32">
                <w:pPr>
                  <w:spacing w:line="504" w:lineRule="auto"/>
                  <w:jc w:val="right"/>
                  <w:rPr>
                    <w:rFonts w:ascii="Wingdings" w:hAnsi="Wingdings"/>
                    <w:sz w:val="16"/>
                  </w:rPr>
                </w:pPr>
              </w:p>
              <w:p w:rsidR="00750F32" w:rsidRDefault="00750F32">
                <w:pPr>
                  <w:spacing w:line="504" w:lineRule="auto"/>
                  <w:jc w:val="right"/>
                  <w:rPr>
                    <w:rFonts w:ascii="Wingdings" w:hAnsi="Wingdings"/>
                    <w:sz w:val="16"/>
                  </w:rPr>
                </w:pPr>
              </w:p>
              <w:p w:rsidR="00750F32" w:rsidRDefault="00750F32">
                <w:pPr>
                  <w:spacing w:line="504" w:lineRule="auto"/>
                  <w:jc w:val="right"/>
                  <w:rPr>
                    <w:sz w:val="16"/>
                  </w:rPr>
                </w:pPr>
              </w:p>
              <w:p w:rsidR="00750F32" w:rsidRDefault="00750F32">
                <w:pPr>
                  <w:spacing w:line="564" w:lineRule="auto"/>
                  <w:jc w:val="right"/>
                  <w:rPr>
                    <w:sz w:val="16"/>
                  </w:rPr>
                </w:pPr>
              </w:p>
            </w:txbxContent>
          </v:textbox>
        </v:rect>
      </w:pict>
    </w:r>
  </w:p>
</w:hdr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attachedTemplate r:id="rId1"/>
  <w:stylePaneFormatFilter w:val="3F01"/>
  <w:defaultTabStop w:val="708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spidmax="3074" v:ext="edit"/>
    <o:shapelayout v:ext="edit">
      <o:idmap data="1" v:ext="edit"/>
    </o:shapelayout>
  </w:hdrShapeDefaults>
  <w:footnotePr>
    <w:footnote w:id="-1"/>
    <w:footnote w:id="0"/>
  </w:footnotePr>
  <w:endnotePr>
    <w:endnote w:id="-1"/>
    <w:endnote w:id="0"/>
  </w:endnotePr>
  <w:compat/>
  <w:rsids>
    <w:rsidRoot w:val="00BD1926"/>
    <w:rsid w:val="00032E5E"/>
    <w:rsid w:val="00037E77"/>
    <w:rsid w:val="0006710B"/>
    <w:rsid w:val="00076C24"/>
    <w:rsid w:val="000D3AF5"/>
    <w:rsid w:val="00111D8C"/>
    <w:rsid w:val="00143FCA"/>
    <w:rsid w:val="001928AD"/>
    <w:rsid w:val="001C4BB6"/>
    <w:rsid w:val="002607E4"/>
    <w:rsid w:val="002C3B53"/>
    <w:rsid w:val="002E3B42"/>
    <w:rsid w:val="00310DFA"/>
    <w:rsid w:val="00412B99"/>
    <w:rsid w:val="00416F2D"/>
    <w:rsid w:val="00464CC1"/>
    <w:rsid w:val="004B458A"/>
    <w:rsid w:val="00575679"/>
    <w:rsid w:val="00576872"/>
    <w:rsid w:val="005E4482"/>
    <w:rsid w:val="006067AF"/>
    <w:rsid w:val="0065497E"/>
    <w:rsid w:val="006E7FC1"/>
    <w:rsid w:val="00750F32"/>
    <w:rsid w:val="007C12DA"/>
    <w:rsid w:val="00821856"/>
    <w:rsid w:val="00985C47"/>
    <w:rsid w:val="009A08F8"/>
    <w:rsid w:val="009A61DD"/>
    <w:rsid w:val="009B2C6D"/>
    <w:rsid w:val="00A143DE"/>
    <w:rsid w:val="00A24B66"/>
    <w:rsid w:val="00A50AAF"/>
    <w:rsid w:val="00A60E4F"/>
    <w:rsid w:val="00A67864"/>
    <w:rsid w:val="00B66AE5"/>
    <w:rsid w:val="00B84D62"/>
    <w:rsid w:val="00BD1926"/>
    <w:rsid w:val="00C01A82"/>
    <w:rsid w:val="00C169A4"/>
    <w:rsid w:val="00C203C5"/>
    <w:rsid w:val="00D712E6"/>
    <w:rsid w:val="00D9370B"/>
    <w:rsid w:val="00D952CD"/>
    <w:rsid w:val="00E071A1"/>
    <w:rsid w:val="00EA431A"/>
    <w:rsid w:val="00EF2245"/>
    <w:rsid w:val="00FF15A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/>
  <w:clrSchemeMapping w:accent1="accent1" w:accent2="accent2" w:accent3="accent3" w:accent4="accent4" w:accent5="accent5" w:accent6="accent6" w:bg1="light1" w:bg2="light2" w:followedHyperlink="followedHyperlink" w:hyperlink="hyperlink" w:t1="dark1" w:t2="dark2"/>
  <w:doNotIncludeSubdocsInStats/>
  <w:shapeDefaults>
    <o:shapedefaults spidmax="3074" v:ext="edit"/>
    <o:shapelayout v:ext="edit">
      <o:idmap data="2" v:ext="edit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cs="Times New Roman" w:eastAsia="Times New Roman" w:hAnsi="Times New Roman"/>
        <w:lang w:bidi="ar-SA" w:eastAsia="fr-FR" w:val="fr-FR"/>
      </w:rPr>
    </w:rPrDefault>
    <w:pPrDefault/>
  </w:docDefaults>
  <w:latentStyles w:count="267" w:defLockedState="0" w:defQFormat="0" w:defSemiHidden="1" w:defUIPriority="99" w:defUnhideWhenUsed="1">
    <w:lsdException w:name="Normal" w:qFormat="1" w:semiHidden="0" w:uiPriority="0" w:unhideWhenUsed="0"/>
    <w:lsdException w:name="heading 1" w:qFormat="1" w:semiHidden="0" w:uiPriority="9" w:unhideWhenUsed="0"/>
    <w:lsdException w:name="heading 2" w:qFormat="1" w:uiPriority="9"/>
    <w:lsdException w:name="heading 3" w:qFormat="1" w:semiHidden="0" w:uiPriority="9" w:unhideWhenUsed="0"/>
    <w:lsdException w:name="heading 4" w:qFormat="1" w:semiHidden="0" w:uiPriority="9" w:unhideWhenUsed="0"/>
    <w:lsdException w:name="heading 5" w:qFormat="1" w:uiPriority="9"/>
    <w:lsdException w:name="heading 6" w:qFormat="1" w:uiPriority="9"/>
    <w:lsdException w:name="heading 7" w:qFormat="1" w:uiPriority="9"/>
    <w:lsdException w:name="heading 8" w:qFormat="1" w:uiPriority="9"/>
    <w:lsdException w:name="heading 9" w:qFormat="1" w:uiPriority="9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qFormat="1" w:uiPriority="35"/>
    <w:lsdException w:name="Title" w:qFormat="1" w:semiHidden="0" w:uiPriority="10" w:unhideWhenUsed="0"/>
    <w:lsdException w:name="Default Paragraph Font" w:uiPriority="1"/>
    <w:lsdException w:name="Subtitle" w:qFormat="1" w:semiHidden="0" w:uiPriority="11" w:unhideWhenUsed="0"/>
    <w:lsdException w:name="Strong" w:qFormat="1" w:semiHidden="0" w:uiPriority="22" w:unhideWhenUsed="0"/>
    <w:lsdException w:name="Emphasis" w:qFormat="1" w:semiHidden="0" w:uiPriority="20" w:unhideWhenUsed="0"/>
    <w:lsdException w:name="Table Grid" w:semiHidden="0" w:uiPriority="59" w:unhideWhenUsed="0"/>
    <w:lsdException w:name="Placeholder Text" w:unhideWhenUsed="0"/>
    <w:lsdException w:name="No Spacing" w:qFormat="1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qFormat="1" w:semiHidden="0" w:uiPriority="34" w:unhideWhenUsed="0"/>
    <w:lsdException w:name="Quote" w:qFormat="1" w:semiHidden="0" w:uiPriority="29" w:unhideWhenUsed="0"/>
    <w:lsdException w:name="Intense Quote" w:qFormat="1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qFormat="1" w:semiHidden="0" w:uiPriority="19" w:unhideWhenUsed="0"/>
    <w:lsdException w:name="Intense Emphasis" w:qFormat="1" w:semiHidden="0" w:uiPriority="21" w:unhideWhenUsed="0"/>
    <w:lsdException w:name="Subtle Reference" w:qFormat="1" w:semiHidden="0" w:uiPriority="31" w:unhideWhenUsed="0"/>
    <w:lsdException w:name="Intense Reference" w:qFormat="1" w:semiHidden="0" w:uiPriority="32" w:unhideWhenUsed="0"/>
    <w:lsdException w:name="Book Title" w:qFormat="1" w:semiHidden="0" w:uiPriority="33" w:unhideWhenUsed="0"/>
    <w:lsdException w:name="Bibliography" w:uiPriority="37"/>
    <w:lsdException w:name="TOC Heading" w:qFormat="1" w:uiPriority="39"/>
  </w:latentStyles>
  <w:style w:default="1" w:styleId="Normal" w:type="paragraph">
    <w:name w:val="Normal"/>
    <w:qFormat/>
    <w:rPr>
      <w:lang w:eastAsia="en-GB"/>
    </w:rPr>
  </w:style>
  <w:style w:styleId="Titre3" w:type="paragraph">
    <w:name w:val="heading 3"/>
    <w:basedOn w:val="Normal"/>
    <w:next w:val="Normal"/>
    <w:qFormat/>
    <w:rsid w:val="00576872"/>
    <w:pPr>
      <w:keepNext/>
      <w:jc w:val="center"/>
      <w:outlineLvl w:val="2"/>
    </w:pPr>
    <w:rPr>
      <w:rFonts w:ascii="Arial" w:cs="Arial" w:hAnsi="Arial"/>
      <w:b/>
      <w:bCs/>
      <w:szCs w:val="24"/>
      <w:lang w:eastAsia="fr-FR"/>
    </w:rPr>
  </w:style>
  <w:style w:styleId="Titre4" w:type="paragraph">
    <w:name w:val="heading 4"/>
    <w:basedOn w:val="Normal"/>
    <w:next w:val="Normal"/>
    <w:qFormat/>
    <w:rsid w:val="00576872"/>
    <w:pPr>
      <w:keepNext/>
      <w:outlineLvl w:val="3"/>
    </w:pPr>
    <w:rPr>
      <w:rFonts w:ascii="Arial" w:cs="Arial" w:hAnsi="Arial"/>
      <w:b/>
      <w:bCs/>
      <w:sz w:val="16"/>
      <w:szCs w:val="24"/>
      <w:lang w:eastAsia="fr-FR"/>
    </w:rPr>
  </w:style>
  <w:style w:default="1" w:styleId="Policepardfaut" w:type="character">
    <w:name w:val="Default Paragraph Font"/>
    <w:semiHidden/>
  </w:style>
  <w:style w:default="1" w:styleId="TableauNormal" w:type="table">
    <w:name w:val="Normal Table"/>
    <w:semiHidden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Aucuneliste" w:type="numbering">
    <w:name w:val="No List"/>
    <w:semiHidden/>
  </w:style>
  <w:style w:styleId="En-tte" w:type="paragraph">
    <w:name w:val="header"/>
    <w:basedOn w:val="Normal"/>
    <w:pPr>
      <w:tabs>
        <w:tab w:pos="4536" w:val="center"/>
        <w:tab w:pos="9072" w:val="right"/>
      </w:tabs>
    </w:pPr>
  </w:style>
  <w:style w:styleId="Pieddepage" w:type="paragraph">
    <w:name w:val="footer"/>
    <w:basedOn w:val="Normal"/>
    <w:pPr>
      <w:tabs>
        <w:tab w:pos="4536" w:val="center"/>
        <w:tab w:pos="9072" w:val="right"/>
      </w:tabs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no"?>
<Relationships xmlns="http://schemas.openxmlformats.org/package/2006/relationships">
<Relationship Id="rId1" Target="../customXml/item1.xml" Type="http://schemas.openxmlformats.org/officeDocument/2006/relationships/customXml"/>
<Relationship Id="rId10" Target="footer2.xml" Type="http://schemas.openxmlformats.org/officeDocument/2006/relationships/footer"/>
<Relationship Id="rId11" Target="header3.xml" Type="http://schemas.openxmlformats.org/officeDocument/2006/relationships/header"/>
<Relationship Id="rId12" Target="footer3.xml" Type="http://schemas.openxmlformats.org/officeDocument/2006/relationships/footer"/>
<Relationship Id="rId13" Target="fontTable.xml" Type="http://schemas.openxmlformats.org/officeDocument/2006/relationships/fontTable"/>
<Relationship Id="rId14" Target="theme/theme1.xml" Type="http://schemas.openxmlformats.org/officeDocument/2006/relationships/theme"/>
<Relationship Id="rId2" Target="styles.xml" Type="http://schemas.openxmlformats.org/officeDocument/2006/relationships/styles"/>
<Relationship Id="rId3" Target="settings.xml" Type="http://schemas.openxmlformats.org/officeDocument/2006/relationships/settings"/>
<Relationship Id="rId4" Target="webSettings.xml" Type="http://schemas.openxmlformats.org/officeDocument/2006/relationships/webSettings"/>
<Relationship Id="rId5" Target="footnotes.xml" Type="http://schemas.openxmlformats.org/officeDocument/2006/relationships/footnotes"/>
<Relationship Id="rId6" Target="endnotes.xml" Type="http://schemas.openxmlformats.org/officeDocument/2006/relationships/endnotes"/>
<Relationship Id="rId7" Target="header1.xml" Type="http://schemas.openxmlformats.org/officeDocument/2006/relationships/header"/>
<Relationship Id="rId8" Target="header2.xml" Type="http://schemas.openxmlformats.org/officeDocument/2006/relationships/header"/>
<Relationship Id="rId9" Target="footer1.xml" Type="http://schemas.openxmlformats.org/officeDocument/2006/relationships/footer"/>
</Relationships>

</file>

<file path=word/_rels/footer3.xml.rels><?xml version="1.0" encoding="UTF-8" standalone="no"?>
<Relationships xmlns="http://schemas.openxmlformats.org/package/2006/relationships">
<Relationship Id="rId1" Target="media/image3.png" Type="http://schemas.openxmlformats.org/officeDocument/2006/relationships/image"/>
</Relationships>

</file>

<file path=word/_rels/header3.xml.rels><?xml version="1.0" encoding="UTF-8" standalone="no"?>
<Relationships xmlns="http://schemas.openxmlformats.org/package/2006/relationships">
<Relationship Id="rId1" Target="media/image1.jpeg" Type="http://schemas.openxmlformats.org/officeDocument/2006/relationships/image"/>
<Relationship Id="rId2" Target="media/image2.jpeg" Type="http://schemas.openxmlformats.org/officeDocument/2006/relationships/image"/>
</Relationships>

</file>

<file path=word/_rels/settings.xml.rels><?xml version="1.0" encoding="UTF-8" standalone="no"?>
<Relationships xmlns="http://schemas.openxmlformats.org/package/2006/relationships">
<Relationship Id="rId1" Target="file:///C:/Utilisateurs/DV/Logos/ModeleLamsade.DOT" TargetMode="External" Type="http://schemas.openxmlformats.org/officeDocument/2006/relationships/attachedTemplate"/>
</Relationships>
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no"?>
<Relationships xmlns="http://schemas.openxmlformats.org/package/2006/relationships">
<Relationship Id="rId1" Target="itemProps1.xml" Type="http://schemas.openxmlformats.org/officeDocument/2006/relationships/customXmlProps"/>
</Relationships>
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8E21A31-9B97-402E-A5FE-D06FD7D897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ModeleLamsade</Template>
  <TotalTime>1</TotalTime>
  <Pages>1</Pages>
  <Words>23</Words>
  <Characters>127</Characters>
  <Application>Microsoft Office Word</Application>
  <DocSecurity>0</DocSecurity>
  <Lines>1</Lines>
  <Paragraphs>1</Paragraphs>
  <ScaleCrop>false</ScaleCrop>
  <HeadingPairs>
    <vt:vector baseType="variant" size="2">
      <vt:variant>
        <vt:lpstr>Titre</vt:lpstr>
      </vt:variant>
      <vt:variant>
        <vt:i4>1</vt:i4>
      </vt:variant>
    </vt:vector>
  </HeadingPairs>
  <TitlesOfParts>
    <vt:vector baseType="lpstr" size="1">
      <vt:lpstr>A l’attention de 	Madame truc</vt:lpstr>
    </vt:vector>
  </TitlesOfParts>
  <Company>LAMSADE</Company>
  <LinksUpToDate>false</LinksUpToDate>
  <CharactersWithSpaces>149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2012-04-05T13:06:00Z</dcterms:created>
  <dc:creator>vallee</dc:creator>
  <cp:lastModifiedBy>eleni</cp:lastModifiedBy>
  <cp:lastPrinted>2012-03-27T08:38:00Z</cp:lastPrinted>
  <dcterms:modified xsi:type="dcterms:W3CDTF">2012-04-05T13:06:00Z</dcterms:modified>
  <cp:revision>2</cp:revision>
  <dc:title>A l’attention de 	Madame truc</dc:title>
</cp:coreProperties>
</file>